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9E0B94" w14:textId="77777777" w:rsidR="004A6E35" w:rsidRPr="006B0571" w:rsidRDefault="00F33FB6" w:rsidP="0020276F">
      <w:pPr>
        <w:pStyle w:val="Standard"/>
        <w:jc w:val="center"/>
        <w:rPr>
          <w:rFonts w:ascii="Encode Sans" w:hAnsi="Encode Sans"/>
          <w:b/>
          <w:bCs/>
        </w:rPr>
      </w:pPr>
      <w:r>
        <w:rPr>
          <w:rFonts w:ascii="Encode Sans" w:hAnsi="Encode Sans"/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57E4E25E" wp14:editId="1A387294">
            <wp:simplePos x="0" y="0"/>
            <wp:positionH relativeFrom="column">
              <wp:posOffset>-47244</wp:posOffset>
            </wp:positionH>
            <wp:positionV relativeFrom="paragraph">
              <wp:posOffset>57557</wp:posOffset>
            </wp:positionV>
            <wp:extent cx="746302" cy="747547"/>
            <wp:effectExtent l="0" t="0" r="0" b="0"/>
            <wp:wrapTight wrapText="bothSides">
              <wp:wrapPolygon edited="0">
                <wp:start x="6066" y="0"/>
                <wp:lineTo x="0" y="3303"/>
                <wp:lineTo x="0" y="13764"/>
                <wp:lineTo x="1654" y="19269"/>
                <wp:lineTo x="3860" y="20921"/>
                <wp:lineTo x="6066" y="20921"/>
                <wp:lineTo x="14890" y="20921"/>
                <wp:lineTo x="15442" y="20921"/>
                <wp:lineTo x="19854" y="17618"/>
                <wp:lineTo x="20957" y="14314"/>
                <wp:lineTo x="20957" y="1652"/>
                <wp:lineTo x="14890" y="0"/>
                <wp:lineTo x="6066" y="0"/>
              </wp:wrapPolygon>
            </wp:wrapTight>
            <wp:docPr id="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 1 - original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6302" cy="7475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F65EE" w:rsidRPr="006B0571">
        <w:rPr>
          <w:rFonts w:ascii="Encode Sans" w:hAnsi="Encode Sans"/>
          <w:b/>
          <w:bCs/>
        </w:rPr>
        <w:t>Vyšší odborná škola</w:t>
      </w:r>
    </w:p>
    <w:p w14:paraId="025C6645" w14:textId="77777777" w:rsidR="004A6E35" w:rsidRPr="006B0571" w:rsidRDefault="007F65EE" w:rsidP="0020276F">
      <w:pPr>
        <w:pStyle w:val="Standard"/>
        <w:jc w:val="center"/>
        <w:rPr>
          <w:rFonts w:ascii="Encode Sans" w:hAnsi="Encode Sans"/>
          <w:b/>
          <w:bCs/>
        </w:rPr>
      </w:pPr>
      <w:r w:rsidRPr="006B0571">
        <w:rPr>
          <w:rFonts w:ascii="Encode Sans" w:hAnsi="Encode Sans"/>
          <w:b/>
          <w:bCs/>
        </w:rPr>
        <w:t>a Střední průmyslová škola elektrotechnická</w:t>
      </w:r>
    </w:p>
    <w:p w14:paraId="5B3FDAF3" w14:textId="77777777" w:rsidR="004A6E35" w:rsidRPr="006B0571" w:rsidRDefault="007F65EE" w:rsidP="0020276F">
      <w:pPr>
        <w:pStyle w:val="Standard"/>
        <w:jc w:val="center"/>
        <w:rPr>
          <w:rFonts w:ascii="Encode Sans" w:hAnsi="Encode Sans"/>
          <w:b/>
          <w:bCs/>
        </w:rPr>
      </w:pPr>
      <w:r w:rsidRPr="006B0571">
        <w:rPr>
          <w:rFonts w:ascii="Encode Sans" w:hAnsi="Encode Sans"/>
          <w:b/>
          <w:bCs/>
        </w:rPr>
        <w:t>Plzeň, Koterovská 85</w:t>
      </w:r>
    </w:p>
    <w:p w14:paraId="672A6659" w14:textId="77777777" w:rsidR="004A6E35" w:rsidRPr="006B0571" w:rsidRDefault="004A6E35">
      <w:pPr>
        <w:pStyle w:val="Standard"/>
        <w:tabs>
          <w:tab w:val="clear" w:pos="3402"/>
          <w:tab w:val="left" w:pos="0"/>
        </w:tabs>
        <w:jc w:val="both"/>
        <w:rPr>
          <w:rFonts w:ascii="Encode Sans" w:hAnsi="Encode Sans"/>
          <w:sz w:val="20"/>
        </w:rPr>
      </w:pPr>
    </w:p>
    <w:p w14:paraId="0A37501D" w14:textId="77777777" w:rsidR="0020276F" w:rsidRPr="006B0571" w:rsidRDefault="0020276F">
      <w:pPr>
        <w:pStyle w:val="Standard"/>
        <w:jc w:val="center"/>
        <w:rPr>
          <w:rFonts w:ascii="Encode Sans" w:hAnsi="Encode Sans"/>
          <w:b/>
          <w:bCs/>
          <w:sz w:val="40"/>
          <w:szCs w:val="40"/>
        </w:rPr>
      </w:pPr>
    </w:p>
    <w:p w14:paraId="3D729F76" w14:textId="77777777" w:rsidR="004A6E35" w:rsidRPr="006B0571" w:rsidRDefault="007F65EE">
      <w:pPr>
        <w:pStyle w:val="Standard"/>
        <w:jc w:val="center"/>
        <w:rPr>
          <w:rFonts w:ascii="Encode Sans" w:hAnsi="Encode Sans"/>
          <w:sz w:val="40"/>
          <w:szCs w:val="40"/>
        </w:rPr>
      </w:pPr>
      <w:r w:rsidRPr="0010EB18">
        <w:rPr>
          <w:rFonts w:ascii="Encode Sans" w:hAnsi="Encode Sans"/>
          <w:b/>
          <w:bCs/>
          <w:sz w:val="40"/>
          <w:szCs w:val="40"/>
        </w:rPr>
        <w:t>Zadání dlouhodobé maturitní práce</w:t>
      </w:r>
    </w:p>
    <w:p w14:paraId="5DAB6C7B" w14:textId="77777777" w:rsidR="004A6E35" w:rsidRPr="006B0571" w:rsidRDefault="004A6E35">
      <w:pPr>
        <w:pStyle w:val="Standard"/>
        <w:rPr>
          <w:rFonts w:ascii="Encode Sans" w:hAnsi="Encode Sans"/>
          <w:b/>
          <w:sz w:val="28"/>
          <w:u w:val="single"/>
        </w:rPr>
      </w:pPr>
    </w:p>
    <w:p w14:paraId="6C04BD9F" w14:textId="4008FD66" w:rsidR="004A6E35" w:rsidRPr="00A021FE" w:rsidRDefault="001301A0">
      <w:pPr>
        <w:pStyle w:val="Standard"/>
        <w:tabs>
          <w:tab w:val="clear" w:pos="3402"/>
          <w:tab w:val="left" w:pos="1719"/>
        </w:tabs>
        <w:rPr>
          <w:rFonts w:ascii="Encode Sans" w:hAnsi="Encode Sans"/>
          <w:lang w:val="en-GB"/>
        </w:rPr>
      </w:pPr>
      <w:r w:rsidRPr="006B0571">
        <w:rPr>
          <w:rFonts w:ascii="Encode Sans" w:hAnsi="Encode Sans"/>
          <w:b/>
        </w:rPr>
        <w:t>Žák</w:t>
      </w:r>
      <w:r w:rsidR="007F65EE" w:rsidRPr="006B0571">
        <w:rPr>
          <w:rFonts w:ascii="Encode Sans" w:hAnsi="Encode Sans"/>
          <w:b/>
        </w:rPr>
        <w:t>:</w:t>
      </w:r>
      <w:r w:rsidR="007F65EE" w:rsidRPr="006B0571">
        <w:rPr>
          <w:rFonts w:ascii="Encode Sans" w:hAnsi="Encode Sans"/>
          <w:b/>
        </w:rPr>
        <w:tab/>
      </w:r>
      <w:r w:rsidR="00A021FE">
        <w:rPr>
          <w:rFonts w:ascii="Encode Sans" w:hAnsi="Encode Sans"/>
          <w:b/>
          <w:bCs/>
        </w:rPr>
        <w:t>Jan EGERMAJER, Ondřej PTÁK, Adam VLČEK</w:t>
      </w:r>
    </w:p>
    <w:p w14:paraId="17AB204F" w14:textId="4D904A45" w:rsidR="004A6E35" w:rsidRPr="00785FDE" w:rsidRDefault="007F65EE">
      <w:pPr>
        <w:pStyle w:val="Standard"/>
        <w:tabs>
          <w:tab w:val="clear" w:pos="3402"/>
          <w:tab w:val="left" w:pos="1719"/>
        </w:tabs>
        <w:rPr>
          <w:rFonts w:ascii="Encode Sans" w:hAnsi="Encode Sans"/>
        </w:rPr>
      </w:pPr>
      <w:r w:rsidRPr="00785FDE">
        <w:rPr>
          <w:rFonts w:ascii="Encode Sans" w:hAnsi="Encode Sans"/>
          <w:b/>
        </w:rPr>
        <w:t>Třída:</w:t>
      </w:r>
      <w:r w:rsidRPr="00785FDE">
        <w:rPr>
          <w:rFonts w:ascii="Encode Sans" w:hAnsi="Encode Sans"/>
          <w:b/>
        </w:rPr>
        <w:tab/>
      </w:r>
      <w:r w:rsidRPr="00785FDE">
        <w:rPr>
          <w:rFonts w:ascii="Encode Sans" w:hAnsi="Encode Sans"/>
          <w:b/>
          <w:bCs/>
        </w:rPr>
        <w:t>4.</w:t>
      </w:r>
      <w:r w:rsidR="00A021FE">
        <w:rPr>
          <w:rFonts w:ascii="Encode Sans" w:hAnsi="Encode Sans"/>
          <w:b/>
          <w:bCs/>
        </w:rPr>
        <w:t>H</w:t>
      </w:r>
    </w:p>
    <w:p w14:paraId="3EB88CF4" w14:textId="77777777" w:rsidR="004A6E35" w:rsidRPr="00785FDE" w:rsidRDefault="007F65EE">
      <w:pPr>
        <w:pStyle w:val="Standard"/>
        <w:tabs>
          <w:tab w:val="clear" w:pos="3402"/>
          <w:tab w:val="left" w:pos="1719"/>
        </w:tabs>
        <w:rPr>
          <w:rFonts w:ascii="Encode Sans" w:hAnsi="Encode Sans"/>
        </w:rPr>
      </w:pPr>
      <w:r w:rsidRPr="0010EB18">
        <w:rPr>
          <w:rFonts w:ascii="Encode Sans" w:hAnsi="Encode Sans"/>
          <w:b/>
          <w:bCs/>
        </w:rPr>
        <w:t>Studijní obor:</w:t>
      </w:r>
      <w:r>
        <w:tab/>
      </w:r>
      <w:r w:rsidR="00785FDE" w:rsidRPr="0010EB18">
        <w:rPr>
          <w:rFonts w:ascii="Encode Sans" w:hAnsi="Encode Sans"/>
          <w:b/>
          <w:bCs/>
        </w:rPr>
        <w:t>18-20-M/01 Informační technologie</w:t>
      </w:r>
    </w:p>
    <w:p w14:paraId="296BAA80" w14:textId="10DCE6A4" w:rsidR="00EC77BE" w:rsidRDefault="007F65EE">
      <w:pPr>
        <w:pStyle w:val="Standard"/>
        <w:tabs>
          <w:tab w:val="clear" w:pos="3402"/>
          <w:tab w:val="left" w:pos="1719"/>
        </w:tabs>
        <w:rPr>
          <w:rStyle w:val="normaltextrun"/>
          <w:rFonts w:ascii="Encode Sans" w:hAnsi="Encode Sans"/>
          <w:b/>
          <w:bCs/>
          <w:color w:val="000000"/>
          <w:shd w:val="clear" w:color="auto" w:fill="FFFFFF"/>
        </w:rPr>
      </w:pPr>
      <w:r w:rsidRPr="0010EB18">
        <w:rPr>
          <w:rFonts w:ascii="Encode Sans" w:hAnsi="Encode Sans"/>
          <w:b/>
          <w:bCs/>
        </w:rPr>
        <w:t>Zaměření:</w:t>
      </w:r>
      <w:r>
        <w:tab/>
      </w:r>
      <w:r w:rsidR="00EC77BE">
        <w:rPr>
          <w:rStyle w:val="normaltextrun"/>
          <w:rFonts w:ascii="Encode Sans" w:hAnsi="Encode Sans"/>
          <w:b/>
          <w:bCs/>
          <w:color w:val="000000"/>
          <w:shd w:val="clear" w:color="auto" w:fill="FFFFFF"/>
        </w:rPr>
        <w:t>Vývoj aplikací</w:t>
      </w:r>
      <w:r w:rsidR="00D411BD">
        <w:rPr>
          <w:rStyle w:val="normaltextrun"/>
          <w:rFonts w:ascii="Encode Sans" w:hAnsi="Encode Sans"/>
          <w:b/>
          <w:bCs/>
          <w:color w:val="000000"/>
          <w:shd w:val="clear" w:color="auto" w:fill="FFFFFF"/>
        </w:rPr>
        <w:t xml:space="preserve">, </w:t>
      </w:r>
      <w:r w:rsidR="00A021FE">
        <w:rPr>
          <w:rStyle w:val="normaltextrun"/>
          <w:rFonts w:ascii="Encode Sans" w:hAnsi="Encode Sans"/>
          <w:b/>
          <w:bCs/>
          <w:color w:val="000000"/>
          <w:shd w:val="clear" w:color="auto" w:fill="FFFFFF"/>
        </w:rPr>
        <w:t>Správa systémů</w:t>
      </w:r>
    </w:p>
    <w:p w14:paraId="3502BC82" w14:textId="36794663" w:rsidR="004A6E35" w:rsidRPr="006B0571" w:rsidRDefault="007F65EE">
      <w:pPr>
        <w:pStyle w:val="Standard"/>
        <w:tabs>
          <w:tab w:val="clear" w:pos="3402"/>
          <w:tab w:val="left" w:pos="1719"/>
        </w:tabs>
        <w:rPr>
          <w:rFonts w:ascii="Encode Sans" w:hAnsi="Encode Sans"/>
        </w:rPr>
      </w:pPr>
      <w:r w:rsidRPr="4B99874A">
        <w:rPr>
          <w:rFonts w:ascii="Encode Sans" w:hAnsi="Encode Sans"/>
          <w:b/>
          <w:bCs/>
        </w:rPr>
        <w:t>Školní rok:</w:t>
      </w:r>
      <w:r w:rsidRPr="4B99874A">
        <w:rPr>
          <w:rFonts w:ascii="Encode Sans" w:hAnsi="Encode Sans"/>
        </w:rPr>
        <w:t xml:space="preserve"> </w:t>
      </w:r>
      <w:r>
        <w:tab/>
      </w:r>
      <w:r w:rsidR="0043137B" w:rsidRPr="4B99874A">
        <w:rPr>
          <w:rFonts w:ascii="Encode Sans" w:hAnsi="Encode Sans"/>
          <w:b/>
          <w:bCs/>
        </w:rPr>
        <w:t>202</w:t>
      </w:r>
      <w:r w:rsidR="00A021FE">
        <w:rPr>
          <w:rFonts w:ascii="Encode Sans" w:hAnsi="Encode Sans"/>
          <w:b/>
          <w:bCs/>
        </w:rPr>
        <w:t>4</w:t>
      </w:r>
      <w:r w:rsidR="0043137B">
        <w:rPr>
          <w:rFonts w:ascii="Encode Sans" w:hAnsi="Encode Sans"/>
          <w:b/>
          <w:bCs/>
        </w:rPr>
        <w:t>–202</w:t>
      </w:r>
      <w:r w:rsidR="00A021FE">
        <w:rPr>
          <w:rFonts w:ascii="Encode Sans" w:hAnsi="Encode Sans"/>
          <w:b/>
          <w:bCs/>
        </w:rPr>
        <w:t>5</w:t>
      </w:r>
    </w:p>
    <w:p w14:paraId="02EB378F" w14:textId="77777777" w:rsidR="004A6E35" w:rsidRPr="006B0571" w:rsidRDefault="007F65EE">
      <w:pPr>
        <w:pStyle w:val="Standard"/>
        <w:tabs>
          <w:tab w:val="clear" w:pos="3402"/>
          <w:tab w:val="left" w:pos="1719"/>
        </w:tabs>
        <w:rPr>
          <w:rFonts w:ascii="Encode Sans" w:hAnsi="Encode Sans"/>
          <w:b/>
        </w:rPr>
      </w:pPr>
      <w:r w:rsidRPr="006B0571">
        <w:rPr>
          <w:rFonts w:ascii="Encode Sans" w:hAnsi="Encode Sans"/>
          <w:b/>
        </w:rPr>
        <w:tab/>
      </w:r>
    </w:p>
    <w:p w14:paraId="0E51CECD" w14:textId="0E3D6F59" w:rsidR="004A6E35" w:rsidRDefault="007F65EE" w:rsidP="035C6611">
      <w:pPr>
        <w:pStyle w:val="Standard"/>
        <w:tabs>
          <w:tab w:val="clear" w:pos="3402"/>
          <w:tab w:val="left" w:pos="1719"/>
        </w:tabs>
        <w:ind w:left="1719" w:hanging="1719"/>
        <w:rPr>
          <w:rFonts w:ascii="Encode Sans" w:hAnsi="Encode Sans"/>
          <w:b/>
          <w:bCs/>
          <w:i/>
          <w:iCs/>
          <w:sz w:val="36"/>
          <w:szCs w:val="36"/>
        </w:rPr>
      </w:pPr>
      <w:r w:rsidRPr="035C6611">
        <w:rPr>
          <w:rFonts w:ascii="Encode Sans" w:hAnsi="Encode Sans"/>
          <w:i/>
          <w:iCs/>
        </w:rPr>
        <w:t xml:space="preserve">Téma práce: </w:t>
      </w:r>
      <w:r>
        <w:tab/>
      </w:r>
      <w:r w:rsidRPr="035C6611">
        <w:rPr>
          <w:rFonts w:ascii="Encode Sans" w:hAnsi="Encode Sans"/>
          <w:i/>
          <w:iCs/>
        </w:rPr>
        <w:t xml:space="preserve"> </w:t>
      </w:r>
      <w:r w:rsidR="00EF33C8">
        <w:rPr>
          <w:rFonts w:ascii="Encode Sans" w:hAnsi="Encode Sans"/>
          <w:b/>
          <w:bCs/>
          <w:i/>
          <w:iCs/>
          <w:sz w:val="36"/>
          <w:szCs w:val="36"/>
        </w:rPr>
        <w:t>Rezervační systém pro školní bufet</w:t>
      </w:r>
    </w:p>
    <w:p w14:paraId="6A05A809" w14:textId="77777777" w:rsidR="00061DA3" w:rsidRPr="00785FDE" w:rsidRDefault="00061DA3" w:rsidP="00061DA3">
      <w:pPr>
        <w:pStyle w:val="Standard"/>
        <w:tabs>
          <w:tab w:val="clear" w:pos="3402"/>
          <w:tab w:val="left" w:pos="1719"/>
        </w:tabs>
        <w:ind w:left="1719" w:hanging="1719"/>
        <w:rPr>
          <w:rFonts w:ascii="Encode Sans" w:hAnsi="Encode Sans"/>
          <w:b/>
          <w:bCs/>
          <w:i/>
        </w:rPr>
      </w:pPr>
    </w:p>
    <w:p w14:paraId="06BCC72F" w14:textId="77777777" w:rsidR="004A6E35" w:rsidRDefault="007F65EE">
      <w:pPr>
        <w:pStyle w:val="Zhlav"/>
        <w:tabs>
          <w:tab w:val="clear" w:pos="4818"/>
        </w:tabs>
        <w:spacing w:line="360" w:lineRule="auto"/>
        <w:jc w:val="both"/>
        <w:rPr>
          <w:rFonts w:ascii="Encode Sans" w:hAnsi="Encode Sans"/>
          <w:b/>
          <w:bCs/>
          <w:i/>
        </w:rPr>
      </w:pPr>
      <w:r w:rsidRPr="006B0571">
        <w:rPr>
          <w:rFonts w:ascii="Encode Sans" w:hAnsi="Encode Sans"/>
          <w:b/>
          <w:bCs/>
          <w:i/>
        </w:rPr>
        <w:t>Pokyny k obsahu a rozsahu práce:</w:t>
      </w:r>
    </w:p>
    <w:p w14:paraId="10FB7C62" w14:textId="77777777" w:rsidR="00EF33C8" w:rsidRPr="00EF33C8" w:rsidRDefault="00EF33C8" w:rsidP="00EF33C8">
      <w:pPr>
        <w:rPr>
          <w:i/>
          <w:iCs/>
        </w:rPr>
      </w:pPr>
      <w:r w:rsidRPr="00EF33C8">
        <w:rPr>
          <w:i/>
          <w:iCs/>
        </w:rPr>
        <w:t>Vytvořit webovou aplikaci pro školní bufet, která by umožnila objednat jídlo na konkrétní čas.</w:t>
      </w:r>
      <w:r w:rsidRPr="00EF33C8">
        <w:rPr>
          <w:i/>
          <w:iCs/>
        </w:rPr>
        <w:br/>
      </w:r>
    </w:p>
    <w:p w14:paraId="1ADF7766" w14:textId="77777777" w:rsidR="00EF33C8" w:rsidRPr="00EF33C8" w:rsidRDefault="00EF33C8" w:rsidP="00EF33C8">
      <w:pPr>
        <w:pStyle w:val="Odstavecseseznamem"/>
        <w:numPr>
          <w:ilvl w:val="0"/>
          <w:numId w:val="12"/>
        </w:numPr>
        <w:spacing w:line="276" w:lineRule="auto"/>
        <w:rPr>
          <w:i/>
          <w:iCs/>
        </w:rPr>
      </w:pPr>
      <w:r w:rsidRPr="00EF33C8">
        <w:rPr>
          <w:i/>
          <w:iCs/>
        </w:rPr>
        <w:t>prodiskutovat i s provozovatelem bufetu, zda je schopen tyto služby poskytnout, v jakém rozsahu, na jaké produkty a za jakých podmínek.</w:t>
      </w:r>
    </w:p>
    <w:p w14:paraId="09F43596" w14:textId="77777777" w:rsidR="00EF33C8" w:rsidRPr="00EF33C8" w:rsidRDefault="00EF33C8" w:rsidP="00EF33C8">
      <w:pPr>
        <w:pStyle w:val="Odstavecseseznamem"/>
        <w:numPr>
          <w:ilvl w:val="0"/>
          <w:numId w:val="12"/>
        </w:numPr>
        <w:spacing w:line="276" w:lineRule="auto"/>
        <w:rPr>
          <w:i/>
          <w:iCs/>
        </w:rPr>
      </w:pPr>
      <w:r w:rsidRPr="00EF33C8">
        <w:rPr>
          <w:i/>
          <w:iCs/>
        </w:rPr>
        <w:t>administrace nabízených produktů ze strany provozovatele bufetu</w:t>
      </w:r>
    </w:p>
    <w:p w14:paraId="78B87170" w14:textId="77777777" w:rsidR="00EF33C8" w:rsidRPr="00EF33C8" w:rsidRDefault="00EF33C8" w:rsidP="00EF33C8">
      <w:pPr>
        <w:pStyle w:val="Odstavecseseznamem"/>
        <w:numPr>
          <w:ilvl w:val="0"/>
          <w:numId w:val="12"/>
        </w:numPr>
        <w:spacing w:line="276" w:lineRule="auto"/>
        <w:rPr>
          <w:i/>
          <w:iCs/>
        </w:rPr>
      </w:pPr>
      <w:r w:rsidRPr="00EF33C8">
        <w:rPr>
          <w:i/>
          <w:iCs/>
        </w:rPr>
        <w:t>rezervační systém s možností omezení počtu objednávek na konkrétní čas</w:t>
      </w:r>
    </w:p>
    <w:p w14:paraId="56E4CD7F" w14:textId="77777777" w:rsidR="00EF33C8" w:rsidRPr="00EF33C8" w:rsidRDefault="00EF33C8" w:rsidP="00EF33C8">
      <w:pPr>
        <w:pStyle w:val="Odstavecseseznamem"/>
        <w:numPr>
          <w:ilvl w:val="0"/>
          <w:numId w:val="12"/>
        </w:numPr>
        <w:spacing w:line="276" w:lineRule="auto"/>
        <w:rPr>
          <w:i/>
          <w:iCs/>
        </w:rPr>
      </w:pPr>
      <w:r w:rsidRPr="00EF33C8">
        <w:rPr>
          <w:i/>
          <w:iCs/>
        </w:rPr>
        <w:t>zobrazení fotky nabízeného jídla, údržba databáze online jídel</w:t>
      </w:r>
    </w:p>
    <w:p w14:paraId="22AC6C10" w14:textId="77777777" w:rsidR="00EF33C8" w:rsidRPr="00EF33C8" w:rsidRDefault="00EF33C8" w:rsidP="00EF33C8">
      <w:pPr>
        <w:pStyle w:val="Odstavecseseznamem"/>
        <w:numPr>
          <w:ilvl w:val="0"/>
          <w:numId w:val="12"/>
        </w:numPr>
        <w:spacing w:line="276" w:lineRule="auto"/>
        <w:rPr>
          <w:i/>
          <w:iCs/>
        </w:rPr>
      </w:pPr>
      <w:r w:rsidRPr="00EF33C8">
        <w:rPr>
          <w:i/>
          <w:iCs/>
        </w:rPr>
        <w:t>kontaktní údaje objednavatele (třída, jméno – kontrola na databázi nebo na základě přihlašovacích údajů viz objednávka obědů)</w:t>
      </w:r>
    </w:p>
    <w:p w14:paraId="5A39BBE3" w14:textId="77777777" w:rsidR="004771A1" w:rsidRPr="004771A1" w:rsidRDefault="004771A1" w:rsidP="004771A1">
      <w:pPr>
        <w:pStyle w:val="Zhlav"/>
        <w:rPr>
          <w:rFonts w:ascii="Encode Sans" w:hAnsi="Encode Sans"/>
          <w:i/>
        </w:rPr>
      </w:pPr>
    </w:p>
    <w:p w14:paraId="6B588C93" w14:textId="77777777" w:rsidR="002F7D44" w:rsidRPr="002F7D44" w:rsidRDefault="002F7D44" w:rsidP="002F7D44">
      <w:pPr>
        <w:pStyle w:val="Zhlav"/>
        <w:tabs>
          <w:tab w:val="clear" w:pos="4818"/>
        </w:tabs>
        <w:jc w:val="both"/>
        <w:rPr>
          <w:rFonts w:ascii="Encode Sans" w:hAnsi="Encode Sans"/>
          <w:i/>
        </w:rPr>
      </w:pPr>
      <w:r w:rsidRPr="002F7D44">
        <w:rPr>
          <w:rFonts w:ascii="Encode Sans" w:hAnsi="Encode Sans"/>
          <w:b/>
          <w:bCs/>
          <w:color w:val="000000"/>
        </w:rPr>
        <w:t>Určení částí tématu zpracovávaných jednotlivými žáky:</w:t>
      </w:r>
    </w:p>
    <w:p w14:paraId="41C8F396" w14:textId="77777777" w:rsidR="00CB7659" w:rsidRDefault="00CB7659" w:rsidP="002F7D44">
      <w:pPr>
        <w:pStyle w:val="Zhlav"/>
        <w:tabs>
          <w:tab w:val="clear" w:pos="4818"/>
        </w:tabs>
        <w:jc w:val="both"/>
        <w:rPr>
          <w:rFonts w:ascii="Encode Sans" w:hAnsi="Encode Sans"/>
          <w:b/>
          <w:bCs/>
          <w:i/>
        </w:rPr>
      </w:pPr>
    </w:p>
    <w:p w14:paraId="652E9EE9" w14:textId="35DBE9D0" w:rsidR="00CC2E03" w:rsidRPr="00CC2E03" w:rsidRDefault="00EF33C8" w:rsidP="00CC2E03">
      <w:pPr>
        <w:pStyle w:val="Zhlav"/>
        <w:numPr>
          <w:ilvl w:val="0"/>
          <w:numId w:val="5"/>
        </w:numPr>
        <w:tabs>
          <w:tab w:val="clear" w:pos="4818"/>
        </w:tabs>
        <w:jc w:val="both"/>
        <w:rPr>
          <w:rFonts w:ascii="Encode Sans" w:hAnsi="Encode Sans"/>
          <w:b/>
          <w:bCs/>
          <w:i/>
        </w:rPr>
      </w:pPr>
      <w:r>
        <w:rPr>
          <w:rFonts w:ascii="Encode Sans" w:hAnsi="Encode Sans"/>
          <w:b/>
          <w:bCs/>
          <w:i/>
        </w:rPr>
        <w:t>Ondřej Pták</w:t>
      </w:r>
      <w:r w:rsidR="00B102A8">
        <w:rPr>
          <w:rFonts w:ascii="Encode Sans" w:hAnsi="Encode Sans"/>
          <w:b/>
          <w:bCs/>
          <w:i/>
        </w:rPr>
        <w:t>:</w:t>
      </w:r>
    </w:p>
    <w:p w14:paraId="2A2652ED" w14:textId="77777777" w:rsidR="00CC2E03" w:rsidRDefault="00CC2E03" w:rsidP="00C0070B">
      <w:pPr>
        <w:pStyle w:val="Standard"/>
        <w:numPr>
          <w:ilvl w:val="0"/>
          <w:numId w:val="6"/>
        </w:numPr>
        <w:rPr>
          <w:rFonts w:ascii="Encode Sans" w:hAnsi="Encode Sans"/>
          <w:i/>
          <w:iCs/>
        </w:rPr>
      </w:pPr>
      <w:r>
        <w:rPr>
          <w:rFonts w:ascii="Encode Sans" w:hAnsi="Encode Sans"/>
          <w:i/>
          <w:iCs/>
        </w:rPr>
        <w:t>Navrhněte uživatelské rozhraní, wireframe</w:t>
      </w:r>
      <w:r w:rsidR="001A280C">
        <w:rPr>
          <w:rFonts w:ascii="Encode Sans" w:hAnsi="Encode Sans"/>
          <w:i/>
          <w:iCs/>
        </w:rPr>
        <w:t>, logo webové stránky</w:t>
      </w:r>
    </w:p>
    <w:p w14:paraId="54F0B653" w14:textId="7201CFE8" w:rsidR="001A280C" w:rsidRDefault="001A280C" w:rsidP="00C0070B">
      <w:pPr>
        <w:pStyle w:val="Standard"/>
        <w:numPr>
          <w:ilvl w:val="0"/>
          <w:numId w:val="6"/>
        </w:numPr>
        <w:rPr>
          <w:rFonts w:ascii="Encode Sans" w:hAnsi="Encode Sans"/>
          <w:i/>
          <w:iCs/>
        </w:rPr>
      </w:pPr>
      <w:r>
        <w:rPr>
          <w:rFonts w:ascii="Encode Sans" w:hAnsi="Encode Sans"/>
          <w:i/>
          <w:iCs/>
        </w:rPr>
        <w:t xml:space="preserve">Implementujte responzivní a přehledný frontend pro uživatele, </w:t>
      </w:r>
      <w:r w:rsidR="00830A0F">
        <w:rPr>
          <w:rFonts w:ascii="Encode Sans" w:hAnsi="Encode Sans"/>
          <w:i/>
          <w:iCs/>
        </w:rPr>
        <w:t xml:space="preserve">provozovatele a </w:t>
      </w:r>
      <w:r>
        <w:rPr>
          <w:rFonts w:ascii="Encode Sans" w:hAnsi="Encode Sans"/>
          <w:i/>
          <w:iCs/>
        </w:rPr>
        <w:t>administrátor</w:t>
      </w:r>
      <w:r w:rsidR="00830A0F">
        <w:rPr>
          <w:rFonts w:ascii="Encode Sans" w:hAnsi="Encode Sans"/>
          <w:i/>
          <w:iCs/>
        </w:rPr>
        <w:t>a</w:t>
      </w:r>
      <w:r w:rsidR="009D3133">
        <w:rPr>
          <w:rFonts w:ascii="Encode Sans" w:hAnsi="Encode Sans"/>
          <w:i/>
          <w:iCs/>
        </w:rPr>
        <w:t xml:space="preserve"> pomocí React.js a TailwindCSS</w:t>
      </w:r>
    </w:p>
    <w:p w14:paraId="3A82D3B8" w14:textId="45AFAE57" w:rsidR="001A280C" w:rsidRPr="001A280C" w:rsidRDefault="001A280C" w:rsidP="001A280C">
      <w:pPr>
        <w:pStyle w:val="Odstavecseseznamem"/>
        <w:numPr>
          <w:ilvl w:val="0"/>
          <w:numId w:val="6"/>
        </w:numPr>
        <w:rPr>
          <w:rFonts w:ascii="Encode Sans" w:hAnsi="Encode Sans"/>
          <w:i/>
          <w:iCs/>
        </w:rPr>
      </w:pPr>
      <w:r>
        <w:rPr>
          <w:rFonts w:ascii="Encode Sans" w:hAnsi="Encode Sans"/>
          <w:i/>
          <w:iCs/>
        </w:rPr>
        <w:t xml:space="preserve">Vytvořte </w:t>
      </w:r>
      <w:r w:rsidR="00830A0F">
        <w:rPr>
          <w:rFonts w:ascii="Encode Sans" w:hAnsi="Encode Sans"/>
          <w:i/>
          <w:iCs/>
        </w:rPr>
        <w:t xml:space="preserve">uživatelský návod pro stránku </w:t>
      </w:r>
    </w:p>
    <w:p w14:paraId="6B798627" w14:textId="77777777" w:rsidR="00656F59" w:rsidRDefault="00656F59" w:rsidP="00656F59">
      <w:pPr>
        <w:pStyle w:val="Standard"/>
        <w:numPr>
          <w:ilvl w:val="0"/>
          <w:numId w:val="6"/>
        </w:numPr>
        <w:rPr>
          <w:rFonts w:ascii="Encode Sans" w:hAnsi="Encode Sans"/>
          <w:i/>
          <w:iCs/>
        </w:rPr>
      </w:pPr>
      <w:r w:rsidRPr="00962E7F">
        <w:rPr>
          <w:rFonts w:ascii="Encode Sans" w:hAnsi="Encode Sans"/>
          <w:i/>
          <w:iCs/>
        </w:rPr>
        <w:t>Proveďte dokumentaci</w:t>
      </w:r>
      <w:r>
        <w:rPr>
          <w:rFonts w:ascii="Encode Sans" w:hAnsi="Encode Sans"/>
          <w:i/>
          <w:iCs/>
        </w:rPr>
        <w:t>.</w:t>
      </w:r>
    </w:p>
    <w:p w14:paraId="72A3D3EC" w14:textId="77777777" w:rsidR="00750A75" w:rsidRDefault="00750A75" w:rsidP="00750A75">
      <w:pPr>
        <w:pStyle w:val="Standard"/>
        <w:rPr>
          <w:rFonts w:ascii="Encode Sans" w:hAnsi="Encode Sans"/>
          <w:i/>
          <w:iCs/>
        </w:rPr>
      </w:pPr>
    </w:p>
    <w:p w14:paraId="3A3098D1" w14:textId="36B14528" w:rsidR="001A280C" w:rsidRPr="001A280C" w:rsidRDefault="00EF33C8" w:rsidP="001A280C">
      <w:pPr>
        <w:pStyle w:val="Zhlav"/>
        <w:numPr>
          <w:ilvl w:val="0"/>
          <w:numId w:val="5"/>
        </w:numPr>
        <w:tabs>
          <w:tab w:val="clear" w:pos="4818"/>
        </w:tabs>
        <w:jc w:val="both"/>
        <w:rPr>
          <w:rFonts w:ascii="Encode Sans" w:hAnsi="Encode Sans"/>
          <w:b/>
          <w:bCs/>
          <w:i/>
        </w:rPr>
      </w:pPr>
      <w:r>
        <w:rPr>
          <w:rFonts w:ascii="Encode Sans" w:hAnsi="Encode Sans"/>
          <w:b/>
          <w:bCs/>
          <w:i/>
        </w:rPr>
        <w:t>Adam Vlček</w:t>
      </w:r>
      <w:r w:rsidR="001A280C">
        <w:rPr>
          <w:rFonts w:ascii="Encode Sans" w:hAnsi="Encode Sans"/>
          <w:b/>
          <w:bCs/>
          <w:i/>
        </w:rPr>
        <w:t>:</w:t>
      </w:r>
    </w:p>
    <w:p w14:paraId="3762E25B" w14:textId="77777777" w:rsidR="001A280C" w:rsidRPr="001A280C" w:rsidRDefault="001A280C" w:rsidP="00FE2B3A">
      <w:pPr>
        <w:pStyle w:val="Standard"/>
        <w:numPr>
          <w:ilvl w:val="0"/>
          <w:numId w:val="6"/>
        </w:numPr>
        <w:rPr>
          <w:rFonts w:ascii="Encode Sans" w:hAnsi="Encode Sans"/>
          <w:i/>
          <w:iCs/>
        </w:rPr>
      </w:pPr>
      <w:r>
        <w:rPr>
          <w:rFonts w:ascii="Encode Sans" w:hAnsi="Encode Sans"/>
          <w:i/>
        </w:rPr>
        <w:t>Navrhněte a vytvořte schéma databáze pro události a uživatelské profily.</w:t>
      </w:r>
    </w:p>
    <w:p w14:paraId="379F49AB" w14:textId="77777777" w:rsidR="001A280C" w:rsidRDefault="001A280C" w:rsidP="00FE2B3A">
      <w:pPr>
        <w:pStyle w:val="Standard"/>
        <w:numPr>
          <w:ilvl w:val="0"/>
          <w:numId w:val="6"/>
        </w:numPr>
        <w:rPr>
          <w:rFonts w:ascii="Encode Sans" w:hAnsi="Encode Sans"/>
          <w:i/>
          <w:iCs/>
        </w:rPr>
      </w:pPr>
      <w:r>
        <w:rPr>
          <w:rFonts w:ascii="Encode Sans" w:hAnsi="Encode Sans"/>
          <w:i/>
          <w:iCs/>
        </w:rPr>
        <w:t>Vytvořte veškerý backend stránky.</w:t>
      </w:r>
    </w:p>
    <w:p w14:paraId="6D790F44" w14:textId="77777777" w:rsidR="001A280C" w:rsidRDefault="001A280C" w:rsidP="00FE2B3A">
      <w:pPr>
        <w:pStyle w:val="Standard"/>
        <w:numPr>
          <w:ilvl w:val="0"/>
          <w:numId w:val="6"/>
        </w:numPr>
        <w:rPr>
          <w:rFonts w:ascii="Encode Sans" w:hAnsi="Encode Sans"/>
          <w:i/>
          <w:iCs/>
        </w:rPr>
      </w:pPr>
      <w:r>
        <w:rPr>
          <w:rFonts w:ascii="Encode Sans" w:hAnsi="Encode Sans"/>
          <w:i/>
          <w:iCs/>
        </w:rPr>
        <w:t>Vytvořte a použijte pro stránku unit testy.</w:t>
      </w:r>
    </w:p>
    <w:p w14:paraId="6FFCEF86" w14:textId="77777777" w:rsidR="00B102A8" w:rsidRPr="00FE2B3A" w:rsidRDefault="00A73BB4" w:rsidP="00FE2B3A">
      <w:pPr>
        <w:pStyle w:val="Standard"/>
        <w:numPr>
          <w:ilvl w:val="0"/>
          <w:numId w:val="6"/>
        </w:numPr>
        <w:rPr>
          <w:rFonts w:ascii="Encode Sans" w:hAnsi="Encode Sans"/>
          <w:i/>
          <w:iCs/>
        </w:rPr>
      </w:pPr>
      <w:r>
        <w:rPr>
          <w:rFonts w:ascii="Encode Sans" w:hAnsi="Encode Sans"/>
          <w:i/>
          <w:iCs/>
        </w:rPr>
        <w:t>Proveďte dokumentaci</w:t>
      </w:r>
      <w:r w:rsidR="005B7027">
        <w:rPr>
          <w:rFonts w:ascii="Encode Sans" w:hAnsi="Encode Sans"/>
          <w:i/>
          <w:iCs/>
        </w:rPr>
        <w:t>.</w:t>
      </w:r>
      <w:r w:rsidR="00270170">
        <w:rPr>
          <w:rFonts w:ascii="Encode Sans" w:hAnsi="Encode Sans"/>
          <w:i/>
          <w:iCs/>
        </w:rPr>
        <w:br/>
      </w:r>
    </w:p>
    <w:p w14:paraId="16292E1E" w14:textId="1B4FBD10" w:rsidR="00CB7659" w:rsidRPr="00CB7659" w:rsidRDefault="00EF33C8" w:rsidP="00076E1E">
      <w:pPr>
        <w:pStyle w:val="Standard"/>
        <w:numPr>
          <w:ilvl w:val="0"/>
          <w:numId w:val="5"/>
        </w:numPr>
        <w:rPr>
          <w:rFonts w:ascii="Encode Sans" w:hAnsi="Encode Sans"/>
          <w:b/>
          <w:bCs/>
          <w:i/>
          <w:iCs/>
        </w:rPr>
      </w:pPr>
      <w:r>
        <w:rPr>
          <w:rFonts w:ascii="Encode Sans" w:hAnsi="Encode Sans"/>
          <w:b/>
          <w:bCs/>
          <w:i/>
          <w:iCs/>
        </w:rPr>
        <w:t>Jan Egermajer</w:t>
      </w:r>
      <w:r w:rsidR="00CC2E03">
        <w:rPr>
          <w:rFonts w:ascii="Encode Sans" w:hAnsi="Encode Sans"/>
          <w:b/>
          <w:bCs/>
          <w:i/>
          <w:iCs/>
        </w:rPr>
        <w:t>:</w:t>
      </w:r>
    </w:p>
    <w:p w14:paraId="67E187C0" w14:textId="77777777" w:rsidR="001A280C" w:rsidRDefault="001A280C" w:rsidP="00363C66">
      <w:pPr>
        <w:pStyle w:val="Standard"/>
        <w:numPr>
          <w:ilvl w:val="0"/>
          <w:numId w:val="7"/>
        </w:numPr>
        <w:rPr>
          <w:rFonts w:ascii="Encode Sans" w:hAnsi="Encode Sans"/>
          <w:i/>
          <w:iCs/>
        </w:rPr>
      </w:pPr>
      <w:r>
        <w:rPr>
          <w:rFonts w:ascii="Encode Sans" w:hAnsi="Encode Sans"/>
          <w:i/>
          <w:iCs/>
        </w:rPr>
        <w:t>Zvolte a nainstalujte veřejně dostupný server</w:t>
      </w:r>
    </w:p>
    <w:p w14:paraId="369324B5" w14:textId="77777777" w:rsidR="001A280C" w:rsidRDefault="001A280C" w:rsidP="00363C66">
      <w:pPr>
        <w:pStyle w:val="Standard"/>
        <w:numPr>
          <w:ilvl w:val="0"/>
          <w:numId w:val="7"/>
        </w:numPr>
        <w:rPr>
          <w:rFonts w:ascii="Encode Sans" w:hAnsi="Encode Sans"/>
          <w:i/>
          <w:iCs/>
        </w:rPr>
      </w:pPr>
      <w:r>
        <w:rPr>
          <w:rFonts w:ascii="Encode Sans" w:hAnsi="Encode Sans"/>
          <w:i/>
          <w:iCs/>
        </w:rPr>
        <w:t>Proveďte instalaci a správu webových služeb dle potřeb ostatních členů v týmu</w:t>
      </w:r>
    </w:p>
    <w:p w14:paraId="2F7205D3" w14:textId="301C7EA7" w:rsidR="001A280C" w:rsidRDefault="001A280C" w:rsidP="00363C66">
      <w:pPr>
        <w:pStyle w:val="Standard"/>
        <w:numPr>
          <w:ilvl w:val="0"/>
          <w:numId w:val="7"/>
        </w:numPr>
        <w:rPr>
          <w:rFonts w:ascii="Encode Sans" w:hAnsi="Encode Sans"/>
          <w:i/>
          <w:iCs/>
        </w:rPr>
      </w:pPr>
      <w:r>
        <w:rPr>
          <w:rFonts w:ascii="Encode Sans" w:hAnsi="Encode Sans"/>
          <w:i/>
          <w:iCs/>
        </w:rPr>
        <w:t>Proveďte zabezpečení serveru a všech služeb + ověření</w:t>
      </w:r>
      <w:r w:rsidR="00656F59">
        <w:rPr>
          <w:rFonts w:ascii="Encode Sans" w:hAnsi="Encode Sans"/>
          <w:i/>
          <w:iCs/>
        </w:rPr>
        <w:t xml:space="preserve"> </w:t>
      </w:r>
      <w:r>
        <w:rPr>
          <w:rFonts w:ascii="Encode Sans" w:hAnsi="Encode Sans"/>
          <w:i/>
          <w:iCs/>
        </w:rPr>
        <w:t>(pentesty, aj.)</w:t>
      </w:r>
    </w:p>
    <w:p w14:paraId="50D71805" w14:textId="77777777" w:rsidR="001A280C" w:rsidRDefault="001A280C" w:rsidP="00363C66">
      <w:pPr>
        <w:pStyle w:val="Standard"/>
        <w:numPr>
          <w:ilvl w:val="0"/>
          <w:numId w:val="7"/>
        </w:numPr>
        <w:rPr>
          <w:rFonts w:ascii="Encode Sans" w:hAnsi="Encode Sans"/>
          <w:i/>
          <w:iCs/>
        </w:rPr>
      </w:pPr>
      <w:r>
        <w:rPr>
          <w:rFonts w:ascii="Encode Sans" w:hAnsi="Encode Sans"/>
          <w:i/>
          <w:iCs/>
        </w:rPr>
        <w:t>Monitoring serveru/služeb</w:t>
      </w:r>
    </w:p>
    <w:p w14:paraId="6B7ACAE3" w14:textId="77777777" w:rsidR="001A280C" w:rsidRPr="001A280C" w:rsidRDefault="001A280C" w:rsidP="001A280C">
      <w:pPr>
        <w:pStyle w:val="Standard"/>
        <w:numPr>
          <w:ilvl w:val="0"/>
          <w:numId w:val="7"/>
        </w:numPr>
        <w:rPr>
          <w:rFonts w:ascii="Encode Sans" w:hAnsi="Encode Sans"/>
          <w:i/>
          <w:iCs/>
        </w:rPr>
      </w:pPr>
      <w:r>
        <w:rPr>
          <w:rFonts w:ascii="Encode Sans" w:hAnsi="Encode Sans"/>
          <w:i/>
          <w:iCs/>
        </w:rPr>
        <w:t>Zálohování serveru/služeb</w:t>
      </w:r>
    </w:p>
    <w:p w14:paraId="2F47B4F0" w14:textId="77777777" w:rsidR="00363C66" w:rsidRDefault="00A73BB4" w:rsidP="00363C66">
      <w:pPr>
        <w:pStyle w:val="Standard"/>
        <w:numPr>
          <w:ilvl w:val="0"/>
          <w:numId w:val="7"/>
        </w:numPr>
        <w:rPr>
          <w:rFonts w:ascii="Encode Sans" w:hAnsi="Encode Sans"/>
          <w:i/>
          <w:iCs/>
        </w:rPr>
      </w:pPr>
      <w:r>
        <w:rPr>
          <w:rFonts w:ascii="Encode Sans" w:hAnsi="Encode Sans"/>
          <w:i/>
          <w:iCs/>
        </w:rPr>
        <w:t>Proveďte dokumentaci</w:t>
      </w:r>
      <w:r w:rsidR="005B7027">
        <w:rPr>
          <w:rFonts w:ascii="Encode Sans" w:hAnsi="Encode Sans"/>
          <w:i/>
          <w:iCs/>
        </w:rPr>
        <w:t>.</w:t>
      </w:r>
    </w:p>
    <w:p w14:paraId="0D0B940D" w14:textId="77777777" w:rsidR="00FE2B3A" w:rsidRPr="00363C66" w:rsidRDefault="00FE2B3A" w:rsidP="00FE2B3A">
      <w:pPr>
        <w:pStyle w:val="Standard"/>
        <w:rPr>
          <w:rFonts w:ascii="Encode Sans" w:hAnsi="Encode Sans"/>
          <w:i/>
          <w:iCs/>
        </w:rPr>
      </w:pPr>
    </w:p>
    <w:p w14:paraId="0E27B00A" w14:textId="77777777" w:rsidR="00363C66" w:rsidRDefault="00363C66">
      <w:pPr>
        <w:pStyle w:val="Standard"/>
        <w:rPr>
          <w:rFonts w:ascii="Encode Sans" w:hAnsi="Encode Sans"/>
          <w:b/>
          <w:bCs/>
          <w:i/>
        </w:rPr>
      </w:pPr>
    </w:p>
    <w:p w14:paraId="31D5207B" w14:textId="77777777" w:rsidR="004A6E35" w:rsidRPr="006B0571" w:rsidRDefault="007F65EE">
      <w:pPr>
        <w:pStyle w:val="Standard"/>
        <w:rPr>
          <w:rFonts w:ascii="Encode Sans" w:hAnsi="Encode Sans"/>
          <w:i/>
        </w:rPr>
      </w:pPr>
      <w:r w:rsidRPr="006B0571">
        <w:rPr>
          <w:rFonts w:ascii="Encode Sans" w:hAnsi="Encode Sans"/>
          <w:b/>
          <w:bCs/>
          <w:i/>
        </w:rPr>
        <w:lastRenderedPageBreak/>
        <w:t>Požadavek na počet vyhotovení maturitní práce:</w:t>
      </w:r>
      <w:r w:rsidRPr="006B0571">
        <w:rPr>
          <w:rFonts w:ascii="Encode Sans" w:hAnsi="Encode Sans"/>
          <w:i/>
        </w:rPr>
        <w:t xml:space="preserve"> </w:t>
      </w:r>
      <w:r w:rsidRPr="006B0571">
        <w:rPr>
          <w:rFonts w:ascii="Encode Sans" w:hAnsi="Encode Sans"/>
          <w:i/>
        </w:rPr>
        <w:tab/>
      </w:r>
      <w:r w:rsidR="00160463">
        <w:rPr>
          <w:rFonts w:ascii="Encode Sans" w:hAnsi="Encode Sans"/>
          <w:i/>
        </w:rPr>
        <w:t>2</w:t>
      </w:r>
      <w:r w:rsidRPr="006B0571">
        <w:rPr>
          <w:rFonts w:ascii="Encode Sans" w:hAnsi="Encode Sans"/>
          <w:i/>
        </w:rPr>
        <w:t xml:space="preserve"> výtisky</w:t>
      </w:r>
      <w:r w:rsidR="00160463">
        <w:rPr>
          <w:rFonts w:ascii="Encode Sans" w:hAnsi="Encode Sans"/>
          <w:i/>
        </w:rPr>
        <w:t xml:space="preserve"> každý žák</w:t>
      </w:r>
    </w:p>
    <w:p w14:paraId="60061E4C" w14:textId="77777777" w:rsidR="004A6E35" w:rsidRPr="006B0571" w:rsidRDefault="004A6E35">
      <w:pPr>
        <w:pStyle w:val="Standard"/>
        <w:rPr>
          <w:rFonts w:ascii="Encode Sans" w:hAnsi="Encode Sans"/>
          <w:i/>
        </w:rPr>
      </w:pPr>
    </w:p>
    <w:p w14:paraId="2CB32F8F" w14:textId="480CFA8D" w:rsidR="00663952" w:rsidRDefault="007F65EE" w:rsidP="0AB475C5">
      <w:pPr>
        <w:pStyle w:val="Zhlav"/>
        <w:tabs>
          <w:tab w:val="clear" w:pos="4818"/>
          <w:tab w:val="left" w:pos="2827"/>
        </w:tabs>
        <w:spacing w:line="360" w:lineRule="auto"/>
        <w:jc w:val="both"/>
        <w:rPr>
          <w:rFonts w:ascii="Encode Sans" w:hAnsi="Encode Sans"/>
          <w:b/>
          <w:bCs/>
          <w:i/>
          <w:iCs/>
        </w:rPr>
      </w:pPr>
      <w:r w:rsidRPr="0AB475C5">
        <w:rPr>
          <w:rFonts w:ascii="Encode Sans" w:hAnsi="Encode Sans"/>
          <w:i/>
          <w:iCs/>
        </w:rPr>
        <w:t>Termín odevzdání:</w:t>
      </w:r>
      <w:r>
        <w:tab/>
      </w:r>
      <w:r w:rsidR="00D522A2">
        <w:rPr>
          <w:rFonts w:ascii="Encode Sans" w:hAnsi="Encode Sans"/>
          <w:b/>
          <w:bCs/>
          <w:i/>
          <w:iCs/>
        </w:rPr>
        <w:t>18</w:t>
      </w:r>
      <w:r w:rsidR="00A41564" w:rsidRPr="0AB475C5">
        <w:rPr>
          <w:rFonts w:ascii="Encode Sans" w:hAnsi="Encode Sans"/>
          <w:b/>
          <w:bCs/>
          <w:i/>
          <w:iCs/>
        </w:rPr>
        <w:t>.</w:t>
      </w:r>
      <w:r w:rsidRPr="0AB475C5">
        <w:rPr>
          <w:rFonts w:ascii="Encode Sans" w:hAnsi="Encode Sans"/>
          <w:b/>
          <w:bCs/>
          <w:i/>
          <w:iCs/>
        </w:rPr>
        <w:t xml:space="preserve"> </w:t>
      </w:r>
      <w:r w:rsidR="00D522A2">
        <w:rPr>
          <w:rFonts w:ascii="Encode Sans" w:hAnsi="Encode Sans"/>
          <w:b/>
          <w:bCs/>
          <w:i/>
          <w:iCs/>
        </w:rPr>
        <w:t xml:space="preserve">dubna </w:t>
      </w:r>
      <w:r w:rsidRPr="0AB475C5">
        <w:rPr>
          <w:rFonts w:ascii="Encode Sans" w:hAnsi="Encode Sans"/>
          <w:b/>
          <w:bCs/>
          <w:i/>
          <w:iCs/>
        </w:rPr>
        <w:t>20</w:t>
      </w:r>
      <w:r w:rsidR="00086ED9" w:rsidRPr="0AB475C5">
        <w:rPr>
          <w:rFonts w:ascii="Encode Sans" w:hAnsi="Encode Sans"/>
          <w:b/>
          <w:bCs/>
          <w:i/>
          <w:iCs/>
        </w:rPr>
        <w:t>2</w:t>
      </w:r>
      <w:r w:rsidR="00D522A2">
        <w:rPr>
          <w:rFonts w:ascii="Encode Sans" w:hAnsi="Encode Sans"/>
          <w:b/>
          <w:bCs/>
          <w:i/>
          <w:iCs/>
        </w:rPr>
        <w:t>5</w:t>
      </w:r>
    </w:p>
    <w:p w14:paraId="5398B107" w14:textId="77777777" w:rsidR="004A6E35" w:rsidRPr="00663952" w:rsidRDefault="00663952" w:rsidP="00663952">
      <w:pPr>
        <w:pStyle w:val="Zhlav"/>
        <w:tabs>
          <w:tab w:val="clear" w:pos="4818"/>
          <w:tab w:val="left" w:pos="2827"/>
        </w:tabs>
        <w:spacing w:line="360" w:lineRule="auto"/>
        <w:jc w:val="both"/>
        <w:rPr>
          <w:rFonts w:ascii="Encode Sans" w:hAnsi="Encode Sans"/>
          <w:b/>
          <w:i/>
        </w:rPr>
      </w:pPr>
      <w:r w:rsidRPr="00663952">
        <w:rPr>
          <w:rFonts w:ascii="Encode Sans" w:hAnsi="Encode Sans"/>
          <w:i/>
        </w:rPr>
        <w:t>Čas obhajoby:</w:t>
      </w:r>
      <w:r>
        <w:rPr>
          <w:rFonts w:ascii="Encode Sans" w:hAnsi="Encode Sans"/>
          <w:i/>
        </w:rPr>
        <w:tab/>
      </w:r>
      <w:r w:rsidR="00270170">
        <w:rPr>
          <w:rFonts w:ascii="Encode Sans" w:hAnsi="Encode Sans"/>
          <w:b/>
          <w:i/>
        </w:rPr>
        <w:t>45</w:t>
      </w:r>
      <w:r w:rsidRPr="00663952">
        <w:rPr>
          <w:rFonts w:ascii="Encode Sans" w:hAnsi="Encode Sans"/>
          <w:b/>
          <w:i/>
        </w:rPr>
        <w:t xml:space="preserve"> minut</w:t>
      </w:r>
      <w:r w:rsidR="00160463">
        <w:rPr>
          <w:rFonts w:ascii="Encode Sans" w:hAnsi="Encode Sans"/>
          <w:b/>
          <w:i/>
        </w:rPr>
        <w:t xml:space="preserve"> (15 minut/žáka)</w:t>
      </w:r>
    </w:p>
    <w:p w14:paraId="121B3776" w14:textId="327A55C0" w:rsidR="004A6E35" w:rsidRPr="00CE3BCA" w:rsidRDefault="007F65EE">
      <w:pPr>
        <w:pStyle w:val="Standard"/>
        <w:tabs>
          <w:tab w:val="clear" w:pos="3402"/>
          <w:tab w:val="left" w:pos="2811"/>
        </w:tabs>
        <w:ind w:left="30" w:hanging="15"/>
        <w:jc w:val="both"/>
        <w:rPr>
          <w:rFonts w:ascii="Encode Sans" w:hAnsi="Encode Sans"/>
          <w:b/>
        </w:rPr>
      </w:pPr>
      <w:r w:rsidRPr="006B0571">
        <w:rPr>
          <w:rFonts w:ascii="Encode Sans" w:hAnsi="Encode Sans"/>
        </w:rPr>
        <w:t>Vedoucí práce:</w:t>
      </w:r>
      <w:r w:rsidRPr="006B0571">
        <w:rPr>
          <w:rFonts w:ascii="Encode Sans" w:hAnsi="Encode Sans"/>
        </w:rPr>
        <w:tab/>
      </w:r>
      <w:r w:rsidR="007B3BFB">
        <w:rPr>
          <w:rFonts w:ascii="Encode Sans" w:hAnsi="Encode Sans"/>
          <w:b/>
        </w:rPr>
        <w:t>Bc. Oldřich Kaucký</w:t>
      </w:r>
    </w:p>
    <w:p w14:paraId="44EAFD9C" w14:textId="77777777" w:rsidR="004A6E35" w:rsidRPr="006B0571" w:rsidRDefault="004A6E35">
      <w:pPr>
        <w:pStyle w:val="Standard"/>
        <w:tabs>
          <w:tab w:val="clear" w:pos="3402"/>
          <w:tab w:val="left" w:pos="2811"/>
        </w:tabs>
        <w:ind w:left="30" w:hanging="15"/>
        <w:jc w:val="both"/>
        <w:rPr>
          <w:rFonts w:ascii="Encode Sans" w:hAnsi="Encode Sans"/>
          <w:b/>
          <w:bCs/>
        </w:rPr>
      </w:pPr>
    </w:p>
    <w:p w14:paraId="4B94D5A5" w14:textId="77777777" w:rsidR="004A6E35" w:rsidRPr="006B0571" w:rsidRDefault="004A6E35">
      <w:pPr>
        <w:pStyle w:val="Standard"/>
        <w:tabs>
          <w:tab w:val="clear" w:pos="3402"/>
          <w:tab w:val="left" w:pos="5107"/>
        </w:tabs>
        <w:ind w:left="30" w:hanging="15"/>
        <w:jc w:val="both"/>
        <w:rPr>
          <w:rFonts w:ascii="Encode Sans" w:hAnsi="Encode Sans"/>
        </w:rPr>
      </w:pPr>
    </w:p>
    <w:p w14:paraId="1FC4DAC3" w14:textId="77777777" w:rsidR="004A6E35" w:rsidRPr="006B0571" w:rsidRDefault="007F65EE" w:rsidP="00815BFE">
      <w:pPr>
        <w:pStyle w:val="Standard"/>
        <w:tabs>
          <w:tab w:val="clear" w:pos="3402"/>
          <w:tab w:val="left" w:pos="5107"/>
        </w:tabs>
        <w:ind w:left="30" w:hanging="15"/>
        <w:jc w:val="both"/>
        <w:rPr>
          <w:rFonts w:ascii="Encode Sans" w:hAnsi="Encode Sans"/>
        </w:rPr>
      </w:pPr>
      <w:r w:rsidRPr="006B0571">
        <w:rPr>
          <w:rFonts w:ascii="Encode Sans" w:hAnsi="Encode Sans"/>
        </w:rPr>
        <w:t xml:space="preserve">Projednáno v </w:t>
      </w:r>
      <w:r w:rsidRPr="006B0571">
        <w:rPr>
          <w:rFonts w:ascii="Encode Sans" w:hAnsi="Encode Sans"/>
          <w:b/>
          <w:bCs/>
          <w:szCs w:val="16"/>
        </w:rPr>
        <w:t>katedře</w:t>
      </w:r>
      <w:r w:rsidRPr="006B0571">
        <w:rPr>
          <w:rFonts w:ascii="Encode Sans" w:hAnsi="Encode Sans"/>
          <w:b/>
          <w:bCs/>
          <w:color w:val="FF0000"/>
          <w:sz w:val="16"/>
          <w:szCs w:val="16"/>
        </w:rPr>
        <w:t xml:space="preserve"> </w:t>
      </w:r>
      <w:r w:rsidRPr="00160463">
        <w:rPr>
          <w:rFonts w:ascii="Encode Sans" w:hAnsi="Encode Sans"/>
        </w:rPr>
        <w:t>VTT</w:t>
      </w:r>
      <w:r w:rsidR="00785FDE" w:rsidRPr="00160463">
        <w:rPr>
          <w:rFonts w:ascii="Encode Sans" w:hAnsi="Encode Sans"/>
        </w:rPr>
        <w:t xml:space="preserve"> </w:t>
      </w:r>
      <w:r w:rsidRPr="006B0571">
        <w:rPr>
          <w:rFonts w:ascii="Encode Sans" w:hAnsi="Encode Sans"/>
        </w:rPr>
        <w:t>a schváleno ředitel</w:t>
      </w:r>
      <w:r w:rsidR="0061752E">
        <w:rPr>
          <w:rFonts w:ascii="Encode Sans" w:hAnsi="Encode Sans"/>
        </w:rPr>
        <w:t>em</w:t>
      </w:r>
      <w:r w:rsidRPr="006B0571">
        <w:rPr>
          <w:rFonts w:ascii="Encode Sans" w:hAnsi="Encode Sans"/>
        </w:rPr>
        <w:t xml:space="preserve"> školy.</w:t>
      </w:r>
    </w:p>
    <w:p w14:paraId="3DEEC669" w14:textId="77777777" w:rsidR="004A6E35" w:rsidRPr="006B0571" w:rsidRDefault="004A6E35">
      <w:pPr>
        <w:pStyle w:val="Standard"/>
        <w:tabs>
          <w:tab w:val="clear" w:pos="3402"/>
        </w:tabs>
        <w:ind w:left="30" w:hanging="15"/>
        <w:rPr>
          <w:rFonts w:ascii="Encode Sans" w:hAnsi="Encode Sans"/>
        </w:rPr>
      </w:pPr>
    </w:p>
    <w:p w14:paraId="1B895F99" w14:textId="12D0556D" w:rsidR="004A6E35" w:rsidRPr="006B0571" w:rsidRDefault="007F65EE">
      <w:pPr>
        <w:pStyle w:val="Zpat"/>
        <w:tabs>
          <w:tab w:val="clear" w:pos="4818"/>
          <w:tab w:val="center" w:pos="7395"/>
        </w:tabs>
        <w:rPr>
          <w:rFonts w:ascii="Encode Sans" w:hAnsi="Encode Sans"/>
        </w:rPr>
      </w:pPr>
      <w:r w:rsidRPr="0AB475C5">
        <w:rPr>
          <w:rFonts w:ascii="Encode Sans" w:hAnsi="Encode Sans"/>
        </w:rPr>
        <w:t xml:space="preserve">V Plzni dne: </w:t>
      </w:r>
      <w:r w:rsidR="0061752E">
        <w:rPr>
          <w:rFonts w:ascii="Encode Sans" w:hAnsi="Encode Sans"/>
        </w:rPr>
        <w:t>3</w:t>
      </w:r>
      <w:r w:rsidR="00061DA3">
        <w:rPr>
          <w:rFonts w:ascii="Encode Sans" w:hAnsi="Encode Sans"/>
        </w:rPr>
        <w:t>0</w:t>
      </w:r>
      <w:r w:rsidRPr="0AB475C5">
        <w:rPr>
          <w:rFonts w:ascii="Encode Sans" w:hAnsi="Encode Sans"/>
        </w:rPr>
        <w:t xml:space="preserve">. </w:t>
      </w:r>
      <w:r w:rsidR="0061752E">
        <w:rPr>
          <w:rFonts w:ascii="Encode Sans" w:hAnsi="Encode Sans"/>
        </w:rPr>
        <w:t>září</w:t>
      </w:r>
      <w:r w:rsidRPr="0AB475C5">
        <w:rPr>
          <w:rFonts w:ascii="Encode Sans" w:hAnsi="Encode Sans"/>
        </w:rPr>
        <w:t xml:space="preserve"> 20</w:t>
      </w:r>
      <w:r w:rsidR="001F0A6E">
        <w:rPr>
          <w:rFonts w:ascii="Encode Sans" w:hAnsi="Encode Sans"/>
        </w:rPr>
        <w:t>2</w:t>
      </w:r>
      <w:r w:rsidR="00D522A2">
        <w:rPr>
          <w:rFonts w:ascii="Encode Sans" w:hAnsi="Encode Sans"/>
        </w:rPr>
        <w:t>4</w:t>
      </w:r>
      <w:r>
        <w:tab/>
      </w:r>
      <w:r w:rsidR="0061752E">
        <w:rPr>
          <w:rFonts w:ascii="Encode Sans" w:hAnsi="Encode Sans"/>
        </w:rPr>
        <w:t xml:space="preserve">Mgr. </w:t>
      </w:r>
      <w:r w:rsidR="00D522A2">
        <w:rPr>
          <w:rFonts w:ascii="Encode Sans" w:hAnsi="Encode Sans"/>
        </w:rPr>
        <w:t>Vlastimil Volák</w:t>
      </w:r>
      <w:r w:rsidRPr="0AB475C5">
        <w:rPr>
          <w:rFonts w:ascii="Encode Sans" w:hAnsi="Encode Sans"/>
        </w:rPr>
        <w:t xml:space="preserve">, </w:t>
      </w:r>
      <w:r w:rsidR="00983CB1" w:rsidRPr="0AB475C5">
        <w:rPr>
          <w:rFonts w:ascii="Encode Sans" w:hAnsi="Encode Sans"/>
        </w:rPr>
        <w:t>v.r.</w:t>
      </w:r>
    </w:p>
    <w:p w14:paraId="3556AB01" w14:textId="77777777" w:rsidR="004A6E35" w:rsidRPr="006B0571" w:rsidRDefault="007F65EE">
      <w:pPr>
        <w:pStyle w:val="Zpat"/>
        <w:tabs>
          <w:tab w:val="clear" w:pos="4818"/>
          <w:tab w:val="center" w:pos="7395"/>
        </w:tabs>
        <w:spacing w:line="360" w:lineRule="auto"/>
        <w:jc w:val="both"/>
        <w:rPr>
          <w:rFonts w:ascii="Encode Sans" w:hAnsi="Encode Sans"/>
          <w:i/>
        </w:rPr>
      </w:pPr>
      <w:r w:rsidRPr="006B0571">
        <w:rPr>
          <w:rFonts w:ascii="Encode Sans" w:hAnsi="Encode Sans"/>
          <w:i/>
        </w:rPr>
        <w:tab/>
        <w:t>ředitel školy</w:t>
      </w:r>
    </w:p>
    <w:sectPr w:rsidR="004A6E35" w:rsidRPr="006B0571" w:rsidSect="004F024B">
      <w:pgSz w:w="11905" w:h="16837"/>
      <w:pgMar w:top="681" w:right="779" w:bottom="284" w:left="1134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F2C0A3B" w14:textId="77777777" w:rsidR="00BF0E91" w:rsidRDefault="00BF0E91">
      <w:r>
        <w:separator/>
      </w:r>
    </w:p>
  </w:endnote>
  <w:endnote w:type="continuationSeparator" w:id="0">
    <w:p w14:paraId="0574B35E" w14:textId="77777777" w:rsidR="00BF0E91" w:rsidRDefault="00BF0E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Encode Sans">
    <w:altName w:val="Calibri"/>
    <w:charset w:val="EE"/>
    <w:family w:val="auto"/>
    <w:pitch w:val="variable"/>
    <w:sig w:usb0="20000007" w:usb1="00000003" w:usb2="00000000" w:usb3="00000000" w:csb0="00000193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C9DAA45" w14:textId="77777777" w:rsidR="00BF0E91" w:rsidRDefault="00BF0E91">
      <w:r>
        <w:rPr>
          <w:color w:val="000000"/>
        </w:rPr>
        <w:ptab w:relativeTo="margin" w:alignment="center" w:leader="none"/>
      </w:r>
    </w:p>
  </w:footnote>
  <w:footnote w:type="continuationSeparator" w:id="0">
    <w:p w14:paraId="02B8DD21" w14:textId="77777777" w:rsidR="00BF0E91" w:rsidRDefault="00BF0E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BA4117"/>
    <w:multiLevelType w:val="hybridMultilevel"/>
    <w:tmpl w:val="841ED47A"/>
    <w:lvl w:ilvl="0" w:tplc="0405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1" w:tplc="0405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292C32BE"/>
    <w:multiLevelType w:val="hybridMultilevel"/>
    <w:tmpl w:val="ADA2D232"/>
    <w:lvl w:ilvl="0" w:tplc="040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AE60CC"/>
    <w:multiLevelType w:val="hybridMultilevel"/>
    <w:tmpl w:val="56DA6E9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8A0171"/>
    <w:multiLevelType w:val="hybridMultilevel"/>
    <w:tmpl w:val="427A934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EE67EC"/>
    <w:multiLevelType w:val="hybridMultilevel"/>
    <w:tmpl w:val="2324777A"/>
    <w:lvl w:ilvl="0" w:tplc="0405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439A1FCE"/>
    <w:multiLevelType w:val="hybridMultilevel"/>
    <w:tmpl w:val="8104E96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837E94"/>
    <w:multiLevelType w:val="hybridMultilevel"/>
    <w:tmpl w:val="9036D19C"/>
    <w:lvl w:ilvl="0" w:tplc="FFFFFFFF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1" w:tplc="0405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53116A9D"/>
    <w:multiLevelType w:val="hybridMultilevel"/>
    <w:tmpl w:val="2D625F36"/>
    <w:lvl w:ilvl="0" w:tplc="0405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1" w:tplc="0405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" w15:restartNumberingAfterBreak="0">
    <w:nsid w:val="67FE4474"/>
    <w:multiLevelType w:val="hybridMultilevel"/>
    <w:tmpl w:val="F744A830"/>
    <w:lvl w:ilvl="0" w:tplc="0405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9" w15:restartNumberingAfterBreak="0">
    <w:nsid w:val="74860AF1"/>
    <w:multiLevelType w:val="hybridMultilevel"/>
    <w:tmpl w:val="4342B03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407CCF"/>
    <w:multiLevelType w:val="hybridMultilevel"/>
    <w:tmpl w:val="A5343F84"/>
    <w:lvl w:ilvl="0" w:tplc="0405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 w15:restartNumberingAfterBreak="0">
    <w:nsid w:val="7CC96C8F"/>
    <w:multiLevelType w:val="hybridMultilevel"/>
    <w:tmpl w:val="D66C7C7C"/>
    <w:lvl w:ilvl="0" w:tplc="040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0172960">
    <w:abstractNumId w:val="3"/>
  </w:num>
  <w:num w:numId="2" w16cid:durableId="1880818105">
    <w:abstractNumId w:val="11"/>
  </w:num>
  <w:num w:numId="3" w16cid:durableId="143671027">
    <w:abstractNumId w:val="1"/>
  </w:num>
  <w:num w:numId="4" w16cid:durableId="1270813278">
    <w:abstractNumId w:val="9"/>
  </w:num>
  <w:num w:numId="5" w16cid:durableId="12270953">
    <w:abstractNumId w:val="5"/>
  </w:num>
  <w:num w:numId="6" w16cid:durableId="1351569632">
    <w:abstractNumId w:val="8"/>
  </w:num>
  <w:num w:numId="7" w16cid:durableId="1224753544">
    <w:abstractNumId w:val="7"/>
  </w:num>
  <w:num w:numId="8" w16cid:durableId="877015340">
    <w:abstractNumId w:val="0"/>
  </w:num>
  <w:num w:numId="9" w16cid:durableId="1632327486">
    <w:abstractNumId w:val="4"/>
  </w:num>
  <w:num w:numId="10" w16cid:durableId="1267074651">
    <w:abstractNumId w:val="6"/>
  </w:num>
  <w:num w:numId="11" w16cid:durableId="1460883182">
    <w:abstractNumId w:val="10"/>
  </w:num>
  <w:num w:numId="12" w16cid:durableId="17279538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ttachedTemplate r:id="rId1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11BD"/>
    <w:rsid w:val="00014B7B"/>
    <w:rsid w:val="00025D3B"/>
    <w:rsid w:val="0003232E"/>
    <w:rsid w:val="00036E2A"/>
    <w:rsid w:val="00052C7E"/>
    <w:rsid w:val="00061DA3"/>
    <w:rsid w:val="00064E67"/>
    <w:rsid w:val="00067825"/>
    <w:rsid w:val="00076E1E"/>
    <w:rsid w:val="00086ED9"/>
    <w:rsid w:val="000C2657"/>
    <w:rsid w:val="001025E1"/>
    <w:rsid w:val="0010EB18"/>
    <w:rsid w:val="001301A0"/>
    <w:rsid w:val="00133730"/>
    <w:rsid w:val="001555D1"/>
    <w:rsid w:val="00160463"/>
    <w:rsid w:val="001612A3"/>
    <w:rsid w:val="00185C81"/>
    <w:rsid w:val="00186B49"/>
    <w:rsid w:val="001913F9"/>
    <w:rsid w:val="00191863"/>
    <w:rsid w:val="00192DB6"/>
    <w:rsid w:val="001937E6"/>
    <w:rsid w:val="001A0FD8"/>
    <w:rsid w:val="001A280C"/>
    <w:rsid w:val="001A53D2"/>
    <w:rsid w:val="001B436E"/>
    <w:rsid w:val="001E5D09"/>
    <w:rsid w:val="001F0A6E"/>
    <w:rsid w:val="0020276F"/>
    <w:rsid w:val="00203E8E"/>
    <w:rsid w:val="00206C06"/>
    <w:rsid w:val="0021040D"/>
    <w:rsid w:val="002179E7"/>
    <w:rsid w:val="00222C15"/>
    <w:rsid w:val="00230109"/>
    <w:rsid w:val="00234812"/>
    <w:rsid w:val="0023666E"/>
    <w:rsid w:val="00270170"/>
    <w:rsid w:val="00275484"/>
    <w:rsid w:val="002A2D93"/>
    <w:rsid w:val="002D19ED"/>
    <w:rsid w:val="002E665B"/>
    <w:rsid w:val="002F33FA"/>
    <w:rsid w:val="002F7D44"/>
    <w:rsid w:val="003135DD"/>
    <w:rsid w:val="0033253C"/>
    <w:rsid w:val="003349EE"/>
    <w:rsid w:val="00337788"/>
    <w:rsid w:val="003401B3"/>
    <w:rsid w:val="00363C66"/>
    <w:rsid w:val="003712C5"/>
    <w:rsid w:val="00387831"/>
    <w:rsid w:val="003B313B"/>
    <w:rsid w:val="003B5E26"/>
    <w:rsid w:val="003B70AA"/>
    <w:rsid w:val="003C270B"/>
    <w:rsid w:val="003C6919"/>
    <w:rsid w:val="003E35D7"/>
    <w:rsid w:val="003F7AFB"/>
    <w:rsid w:val="003F7BD4"/>
    <w:rsid w:val="00410BA9"/>
    <w:rsid w:val="00413C5D"/>
    <w:rsid w:val="00416985"/>
    <w:rsid w:val="0043137B"/>
    <w:rsid w:val="00433A20"/>
    <w:rsid w:val="00436023"/>
    <w:rsid w:val="004516AE"/>
    <w:rsid w:val="004771A1"/>
    <w:rsid w:val="00485BC8"/>
    <w:rsid w:val="00490185"/>
    <w:rsid w:val="00497A36"/>
    <w:rsid w:val="004A6E35"/>
    <w:rsid w:val="004E738E"/>
    <w:rsid w:val="004F024B"/>
    <w:rsid w:val="004F5848"/>
    <w:rsid w:val="00516FC2"/>
    <w:rsid w:val="0054337B"/>
    <w:rsid w:val="00565340"/>
    <w:rsid w:val="00576FC2"/>
    <w:rsid w:val="0058766C"/>
    <w:rsid w:val="00591C96"/>
    <w:rsid w:val="005A09F7"/>
    <w:rsid w:val="005B7027"/>
    <w:rsid w:val="005F6D3A"/>
    <w:rsid w:val="005F7046"/>
    <w:rsid w:val="006128BB"/>
    <w:rsid w:val="0061752E"/>
    <w:rsid w:val="00631EDE"/>
    <w:rsid w:val="006331D1"/>
    <w:rsid w:val="00634693"/>
    <w:rsid w:val="00656F59"/>
    <w:rsid w:val="00663952"/>
    <w:rsid w:val="006812DD"/>
    <w:rsid w:val="006B0571"/>
    <w:rsid w:val="006B3290"/>
    <w:rsid w:val="006B71DF"/>
    <w:rsid w:val="006F6707"/>
    <w:rsid w:val="007020FA"/>
    <w:rsid w:val="00750A75"/>
    <w:rsid w:val="00785FDE"/>
    <w:rsid w:val="007879D5"/>
    <w:rsid w:val="007A3854"/>
    <w:rsid w:val="007B1A3C"/>
    <w:rsid w:val="007B3BFB"/>
    <w:rsid w:val="007D6310"/>
    <w:rsid w:val="007E3FE1"/>
    <w:rsid w:val="007E5F07"/>
    <w:rsid w:val="007E600D"/>
    <w:rsid w:val="007E6083"/>
    <w:rsid w:val="007F1523"/>
    <w:rsid w:val="007F1F9C"/>
    <w:rsid w:val="007F65EE"/>
    <w:rsid w:val="00815BFE"/>
    <w:rsid w:val="008239A5"/>
    <w:rsid w:val="00830A0F"/>
    <w:rsid w:val="00844D48"/>
    <w:rsid w:val="008456F2"/>
    <w:rsid w:val="00874862"/>
    <w:rsid w:val="008A04C0"/>
    <w:rsid w:val="008A2FA1"/>
    <w:rsid w:val="008A4F36"/>
    <w:rsid w:val="008C1A8F"/>
    <w:rsid w:val="008C3231"/>
    <w:rsid w:val="008E2BF4"/>
    <w:rsid w:val="008F3A54"/>
    <w:rsid w:val="008F4B04"/>
    <w:rsid w:val="00901930"/>
    <w:rsid w:val="0092787F"/>
    <w:rsid w:val="009313C2"/>
    <w:rsid w:val="0093550E"/>
    <w:rsid w:val="00945309"/>
    <w:rsid w:val="00945A30"/>
    <w:rsid w:val="00962E7F"/>
    <w:rsid w:val="00971AD0"/>
    <w:rsid w:val="00980C69"/>
    <w:rsid w:val="00983CB1"/>
    <w:rsid w:val="00993557"/>
    <w:rsid w:val="00997871"/>
    <w:rsid w:val="009C3D6D"/>
    <w:rsid w:val="009C4F5A"/>
    <w:rsid w:val="009C7888"/>
    <w:rsid w:val="009D3133"/>
    <w:rsid w:val="009E42B8"/>
    <w:rsid w:val="009F0294"/>
    <w:rsid w:val="00A021FE"/>
    <w:rsid w:val="00A22771"/>
    <w:rsid w:val="00A26145"/>
    <w:rsid w:val="00A31946"/>
    <w:rsid w:val="00A41564"/>
    <w:rsid w:val="00A42F19"/>
    <w:rsid w:val="00A44766"/>
    <w:rsid w:val="00A56142"/>
    <w:rsid w:val="00A64716"/>
    <w:rsid w:val="00A73BB4"/>
    <w:rsid w:val="00A81457"/>
    <w:rsid w:val="00A95BA4"/>
    <w:rsid w:val="00A95C53"/>
    <w:rsid w:val="00A96548"/>
    <w:rsid w:val="00AB69B6"/>
    <w:rsid w:val="00AC53EB"/>
    <w:rsid w:val="00AD05FF"/>
    <w:rsid w:val="00AD7323"/>
    <w:rsid w:val="00B102A8"/>
    <w:rsid w:val="00B14B61"/>
    <w:rsid w:val="00B20800"/>
    <w:rsid w:val="00B23520"/>
    <w:rsid w:val="00B44F73"/>
    <w:rsid w:val="00B54543"/>
    <w:rsid w:val="00B60E19"/>
    <w:rsid w:val="00B65B4D"/>
    <w:rsid w:val="00B97904"/>
    <w:rsid w:val="00BD6EEA"/>
    <w:rsid w:val="00BD71C1"/>
    <w:rsid w:val="00BF0E91"/>
    <w:rsid w:val="00C04C98"/>
    <w:rsid w:val="00C1735B"/>
    <w:rsid w:val="00C207AB"/>
    <w:rsid w:val="00C24B0A"/>
    <w:rsid w:val="00C36D78"/>
    <w:rsid w:val="00C42C62"/>
    <w:rsid w:val="00C47263"/>
    <w:rsid w:val="00C536A9"/>
    <w:rsid w:val="00C557A3"/>
    <w:rsid w:val="00C62869"/>
    <w:rsid w:val="00C65236"/>
    <w:rsid w:val="00C76B9A"/>
    <w:rsid w:val="00C819C9"/>
    <w:rsid w:val="00CB10D1"/>
    <w:rsid w:val="00CB7659"/>
    <w:rsid w:val="00CC1BF0"/>
    <w:rsid w:val="00CC2E03"/>
    <w:rsid w:val="00CC3E13"/>
    <w:rsid w:val="00CC6E65"/>
    <w:rsid w:val="00CD4047"/>
    <w:rsid w:val="00CE3BCA"/>
    <w:rsid w:val="00D0605D"/>
    <w:rsid w:val="00D34E99"/>
    <w:rsid w:val="00D35781"/>
    <w:rsid w:val="00D411BD"/>
    <w:rsid w:val="00D47081"/>
    <w:rsid w:val="00D51AF7"/>
    <w:rsid w:val="00D522A2"/>
    <w:rsid w:val="00D6528D"/>
    <w:rsid w:val="00DA14D8"/>
    <w:rsid w:val="00DA5810"/>
    <w:rsid w:val="00DC5B83"/>
    <w:rsid w:val="00DE4041"/>
    <w:rsid w:val="00DE701E"/>
    <w:rsid w:val="00E070FD"/>
    <w:rsid w:val="00E1141D"/>
    <w:rsid w:val="00E1444F"/>
    <w:rsid w:val="00E20A75"/>
    <w:rsid w:val="00E3242C"/>
    <w:rsid w:val="00E359F1"/>
    <w:rsid w:val="00E45E7C"/>
    <w:rsid w:val="00E52A4C"/>
    <w:rsid w:val="00E54983"/>
    <w:rsid w:val="00E62317"/>
    <w:rsid w:val="00E63F0D"/>
    <w:rsid w:val="00E652AA"/>
    <w:rsid w:val="00E805C9"/>
    <w:rsid w:val="00E8754D"/>
    <w:rsid w:val="00E9055B"/>
    <w:rsid w:val="00E90CA2"/>
    <w:rsid w:val="00E94AAE"/>
    <w:rsid w:val="00EC77BE"/>
    <w:rsid w:val="00EE3D0E"/>
    <w:rsid w:val="00EF3142"/>
    <w:rsid w:val="00EF33C8"/>
    <w:rsid w:val="00F0741F"/>
    <w:rsid w:val="00F33FB6"/>
    <w:rsid w:val="00F450FB"/>
    <w:rsid w:val="00F51B7F"/>
    <w:rsid w:val="00F616A0"/>
    <w:rsid w:val="00F70FF9"/>
    <w:rsid w:val="00F97DFF"/>
    <w:rsid w:val="00FA0045"/>
    <w:rsid w:val="00FA101D"/>
    <w:rsid w:val="00FB0E5D"/>
    <w:rsid w:val="00FE2B3A"/>
    <w:rsid w:val="00FF4F62"/>
    <w:rsid w:val="035C6611"/>
    <w:rsid w:val="099B69F2"/>
    <w:rsid w:val="09A8261E"/>
    <w:rsid w:val="0AB475C5"/>
    <w:rsid w:val="1D4D07F2"/>
    <w:rsid w:val="2A7F8EB3"/>
    <w:rsid w:val="3F3BBF2E"/>
    <w:rsid w:val="3F7A24CB"/>
    <w:rsid w:val="45417567"/>
    <w:rsid w:val="4B99874A"/>
    <w:rsid w:val="4FBFDDCD"/>
    <w:rsid w:val="5CF65AAC"/>
    <w:rsid w:val="792DCFBF"/>
    <w:rsid w:val="7E75457A"/>
    <w:rsid w:val="7E832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BCC822"/>
  <w15:docId w15:val="{CDA485BD-4B93-40B3-BC3B-C7283DA92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Arial Unicode MS" w:hAnsi="Times New Roman" w:cs="Tahoma"/>
        <w:kern w:val="3"/>
        <w:sz w:val="24"/>
        <w:szCs w:val="24"/>
        <w:lang w:val="cs-CZ" w:eastAsia="cs-CZ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Standard"/>
    <w:next w:val="Standard"/>
    <w:pPr>
      <w:keepNext/>
      <w:ind w:left="1418"/>
      <w:outlineLvl w:val="0"/>
    </w:pPr>
    <w:rPr>
      <w:rFonts w:ascii="Arial" w:eastAsia="Arial" w:hAnsi="Arial" w:cs="Arial"/>
    </w:rPr>
  </w:style>
  <w:style w:type="paragraph" w:styleId="Nadpis2">
    <w:name w:val="heading 2"/>
    <w:basedOn w:val="Standard"/>
    <w:next w:val="Standard"/>
    <w:pPr>
      <w:keepNext/>
      <w:outlineLvl w:val="1"/>
    </w:pPr>
    <w:rPr>
      <w:rFonts w:ascii="Arial" w:eastAsia="Arial" w:hAnsi="Arial" w:cs="Arial"/>
    </w:rPr>
  </w:style>
  <w:style w:type="paragraph" w:styleId="Nadpis3">
    <w:name w:val="heading 3"/>
    <w:basedOn w:val="Heading"/>
    <w:next w:val="Textbody"/>
    <w:pPr>
      <w:spacing w:before="140"/>
      <w:outlineLvl w:val="2"/>
    </w:pPr>
    <w:rPr>
      <w:b/>
      <w:bCs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Standard">
    <w:name w:val="Standard"/>
    <w:pPr>
      <w:tabs>
        <w:tab w:val="left" w:pos="3402"/>
      </w:tabs>
    </w:pPr>
  </w:style>
  <w:style w:type="paragraph" w:customStyle="1" w:styleId="Textbody">
    <w:name w:val="Text body"/>
    <w:basedOn w:val="Standard"/>
    <w:pPr>
      <w:spacing w:after="120"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styleId="Seznam">
    <w:name w:val="List"/>
    <w:basedOn w:val="Textbody"/>
  </w:style>
  <w:style w:type="paragraph" w:styleId="Zhlav">
    <w:name w:val="header"/>
    <w:basedOn w:val="Standard"/>
    <w:pPr>
      <w:suppressLineNumbers/>
      <w:tabs>
        <w:tab w:val="clear" w:pos="3402"/>
        <w:tab w:val="center" w:pos="4818"/>
        <w:tab w:val="right" w:pos="9637"/>
      </w:tabs>
    </w:pPr>
  </w:style>
  <w:style w:type="paragraph" w:styleId="Zpat">
    <w:name w:val="footer"/>
    <w:basedOn w:val="Standard"/>
    <w:pPr>
      <w:suppressLineNumbers/>
      <w:tabs>
        <w:tab w:val="clear" w:pos="3402"/>
        <w:tab w:val="center" w:pos="4818"/>
        <w:tab w:val="right" w:pos="9637"/>
      </w:tabs>
    </w:pPr>
  </w:style>
  <w:style w:type="paragraph" w:styleId="Titulek">
    <w:name w:val="caption"/>
    <w:basedOn w:val="Standard"/>
    <w:pPr>
      <w:suppressLineNumbers/>
      <w:spacing w:before="120" w:after="120"/>
    </w:pPr>
    <w:rPr>
      <w:i/>
      <w:iCs/>
      <w:sz w:val="20"/>
      <w:szCs w:val="20"/>
    </w:rPr>
  </w:style>
  <w:style w:type="paragraph" w:customStyle="1" w:styleId="Framecontents">
    <w:name w:val="Frame contents"/>
    <w:basedOn w:val="Textbody"/>
  </w:style>
  <w:style w:type="paragraph" w:customStyle="1" w:styleId="Index">
    <w:name w:val="Index"/>
    <w:basedOn w:val="Standard"/>
    <w:pPr>
      <w:suppressLineNumbers/>
    </w:pPr>
  </w:style>
  <w:style w:type="paragraph" w:customStyle="1" w:styleId="Quotations">
    <w:name w:val="Quotations"/>
    <w:basedOn w:val="Standard"/>
    <w:pPr>
      <w:spacing w:after="283"/>
      <w:ind w:left="567" w:right="567"/>
    </w:pPr>
  </w:style>
  <w:style w:type="paragraph" w:styleId="Nzev">
    <w:name w:val="Title"/>
    <w:basedOn w:val="Heading"/>
    <w:next w:val="Textbody"/>
    <w:pPr>
      <w:jc w:val="center"/>
    </w:pPr>
    <w:rPr>
      <w:b/>
      <w:bCs/>
      <w:sz w:val="56"/>
      <w:szCs w:val="56"/>
    </w:rPr>
  </w:style>
  <w:style w:type="paragraph" w:styleId="Podnadpis">
    <w:name w:val="Subtitle"/>
    <w:basedOn w:val="Heading"/>
    <w:next w:val="Textbody"/>
    <w:pPr>
      <w:spacing w:before="60"/>
      <w:jc w:val="center"/>
    </w:pPr>
    <w:rPr>
      <w:sz w:val="36"/>
      <w:szCs w:val="36"/>
    </w:rPr>
  </w:style>
  <w:style w:type="character" w:customStyle="1" w:styleId="NumberingSymbols">
    <w:name w:val="Numbering Symbols"/>
  </w:style>
  <w:style w:type="character" w:styleId="Hypertextovodkaz">
    <w:name w:val="Hyperlink"/>
    <w:basedOn w:val="Standardnpsmoodstavce"/>
    <w:uiPriority w:val="99"/>
    <w:unhideWhenUsed/>
    <w:rsid w:val="00815BFE"/>
    <w:rPr>
      <w:color w:val="0563C1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815BFE"/>
    <w:rPr>
      <w:color w:val="605E5C"/>
      <w:shd w:val="clear" w:color="auto" w:fill="E1DFDD"/>
    </w:rPr>
  </w:style>
  <w:style w:type="character" w:customStyle="1" w:styleId="normaltextrun">
    <w:name w:val="normaltextrun"/>
    <w:basedOn w:val="Standardnpsmoodstavce"/>
    <w:rsid w:val="00EC77BE"/>
  </w:style>
  <w:style w:type="paragraph" w:styleId="Odstavecseseznamem">
    <w:name w:val="List Paragraph"/>
    <w:basedOn w:val="Normln"/>
    <w:uiPriority w:val="34"/>
    <w:qFormat/>
    <w:rsid w:val="001A28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4071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7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5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87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zak\Downloads\Maturitn&#237;%20projekt%20zad&#225;n&#237;%20VZOR.dotx" TargetMode="Externa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47eb638-56ed-457b-8703-6dc78ffdfae4">
      <Terms xmlns="http://schemas.microsoft.com/office/infopath/2007/PartnerControls"/>
    </lcf76f155ced4ddcb4097134ff3c332f>
    <TaxCatchAll xmlns="e8452746-8a5f-4c1b-bcfd-c76e2eb5cbe6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0AADEF8EBE0834899AB07235B388E79" ma:contentTypeVersion="13" ma:contentTypeDescription="Vytvoří nový dokument" ma:contentTypeScope="" ma:versionID="e849e49692f131cfa18254fe67abba5e">
  <xsd:schema xmlns:xsd="http://www.w3.org/2001/XMLSchema" xmlns:xs="http://www.w3.org/2001/XMLSchema" xmlns:p="http://schemas.microsoft.com/office/2006/metadata/properties" xmlns:ns2="e8452746-8a5f-4c1b-bcfd-c76e2eb5cbe6" xmlns:ns3="e47eb638-56ed-457b-8703-6dc78ffdfae4" targetNamespace="http://schemas.microsoft.com/office/2006/metadata/properties" ma:root="true" ma:fieldsID="39fe5ce76428ced5f04dd4d56e23c119" ns2:_="" ns3:_="">
    <xsd:import namespace="e8452746-8a5f-4c1b-bcfd-c76e2eb5cbe6"/>
    <xsd:import namespace="e47eb638-56ed-457b-8703-6dc78ffdfae4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452746-8a5f-4c1b-bcfd-c76e2eb5cbe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20944162-f900-4447-8272-4a07e45be042}" ma:internalName="TaxCatchAll" ma:showField="CatchAllData" ma:web="e8452746-8a5f-4c1b-bcfd-c76e2eb5cbe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7eb638-56ed-457b-8703-6dc78ffdfae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Značky obrázků" ma:readOnly="false" ma:fieldId="{5cf76f15-5ced-4ddc-b409-7134ff3c332f}" ma:taxonomyMulti="true" ma:sspId="b5190b6f-cc76-4299-8866-3904f6a46ed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8BAD04A-3CD2-4BC2-B301-B4C5843CC1BF}">
  <ds:schemaRefs>
    <ds:schemaRef ds:uri="http://schemas.microsoft.com/office/2006/metadata/properties"/>
    <ds:schemaRef ds:uri="http://schemas.microsoft.com/office/infopath/2007/PartnerControls"/>
    <ds:schemaRef ds:uri="e47eb638-56ed-457b-8703-6dc78ffdfae4"/>
    <ds:schemaRef ds:uri="e8452746-8a5f-4c1b-bcfd-c76e2eb5cbe6"/>
  </ds:schemaRefs>
</ds:datastoreItem>
</file>

<file path=customXml/itemProps2.xml><?xml version="1.0" encoding="utf-8"?>
<ds:datastoreItem xmlns:ds="http://schemas.openxmlformats.org/officeDocument/2006/customXml" ds:itemID="{E94A15C6-37F6-4FFC-9B2E-ADBBA3FBB05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452746-8a5f-4c1b-bcfd-c76e2eb5cbe6"/>
    <ds:schemaRef ds:uri="e47eb638-56ed-457b-8703-6dc78ffdfae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ECE3646-2B60-41AB-A64B-E67A2590C45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Maturitní projekt zadání VZOR.dotx</Template>
  <TotalTime>55</TotalTime>
  <Pages>2</Pages>
  <Words>293</Words>
  <Characters>1729</Characters>
  <Application>Microsoft Office Word</Application>
  <DocSecurity>0</DocSecurity>
  <Lines>14</Lines>
  <Paragraphs>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 Egermajer;Ondřej Pták;Adam Vlček</dc:creator>
  <cp:lastModifiedBy>Jan Egermajer</cp:lastModifiedBy>
  <cp:revision>17</cp:revision>
  <cp:lastPrinted>2021-10-23T16:37:00Z</cp:lastPrinted>
  <dcterms:created xsi:type="dcterms:W3CDTF">2022-09-23T06:10:00Z</dcterms:created>
  <dcterms:modified xsi:type="dcterms:W3CDTF">2024-09-27T08:10:00Z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fo 1">
    <vt:lpwstr/>
  </property>
  <property fmtid="{D5CDD505-2E9C-101B-9397-08002B2CF9AE}" pid="3" name="Info 2">
    <vt:lpwstr/>
  </property>
  <property fmtid="{D5CDD505-2E9C-101B-9397-08002B2CF9AE}" pid="4" name="Info 3">
    <vt:lpwstr/>
  </property>
  <property fmtid="{D5CDD505-2E9C-101B-9397-08002B2CF9AE}" pid="5" name="Info 4">
    <vt:lpwstr/>
  </property>
  <property fmtid="{D5CDD505-2E9C-101B-9397-08002B2CF9AE}" pid="6" name="ContentTypeId">
    <vt:lpwstr>0x0101004B04D543718AD44AB4741924FBA5FB82</vt:lpwstr>
  </property>
</Properties>
</file>